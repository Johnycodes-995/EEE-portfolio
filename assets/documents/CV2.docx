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5A862"/>
    <w:tbl>
      <w:tblPr>
        <w:tblStyle w:val="6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0"/>
        <w:gridCol w:w="360"/>
        <w:gridCol w:w="1710"/>
        <w:gridCol w:w="5400"/>
      </w:tblGrid>
      <w:tr w14:paraId="08A82E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50" w:type="dxa"/>
            <w:gridSpan w:val="2"/>
            <w:tcBorders>
              <w:bottom w:val="single" w:color="auto" w:sz="4" w:space="0"/>
            </w:tcBorders>
          </w:tcPr>
          <w:p w14:paraId="2C5986E1">
            <w:r>
              <w:t>+254 797 267228</w:t>
            </w: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14:paraId="01981FF6">
            <w:r>
              <w:t xml:space="preserve">Nirobi,Ke </w:t>
            </w:r>
          </w:p>
        </w:tc>
        <w:tc>
          <w:tcPr>
            <w:tcW w:w="5390" w:type="dxa"/>
            <w:tcBorders>
              <w:bottom w:val="single" w:color="auto" w:sz="4" w:space="0"/>
            </w:tcBorders>
          </w:tcPr>
          <w:p w14:paraId="440ED903">
            <w:r>
              <w:t>Johnym802@gmail.com</w:t>
            </w:r>
          </w:p>
        </w:tc>
      </w:tr>
      <w:tr w14:paraId="604989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9350" w:type="dxa"/>
            <w:gridSpan w:val="4"/>
            <w:tcBorders>
              <w:top w:val="single" w:color="auto" w:sz="4" w:space="0"/>
            </w:tcBorders>
          </w:tcPr>
          <w:p w14:paraId="3701EF63"/>
        </w:tc>
      </w:tr>
      <w:tr w14:paraId="2F55B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5" w:hRule="atLeast"/>
        </w:trPr>
        <w:tc>
          <w:tcPr>
            <w:tcW w:w="9350" w:type="dxa"/>
            <w:gridSpan w:val="4"/>
            <w:vAlign w:val="center"/>
          </w:tcPr>
          <w:p w14:paraId="001A7FC7">
            <w:pPr>
              <w:pStyle w:val="12"/>
            </w:pPr>
            <w:r>
              <w:t>John Mwaura</w:t>
            </w:r>
          </w:p>
          <w:p w14:paraId="13A4AB8B">
            <w:pPr>
              <w:pStyle w:val="15"/>
            </w:pPr>
            <w:r>
              <w:t xml:space="preserve"> Electrical engineer student</w:t>
            </w:r>
          </w:p>
        </w:tc>
      </w:tr>
      <w:tr w14:paraId="2ECC36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9350" w:type="dxa"/>
            <w:gridSpan w:val="4"/>
            <w:tcBorders>
              <w:bottom w:val="single" w:color="auto" w:sz="4" w:space="0"/>
            </w:tcBorders>
          </w:tcPr>
          <w:p w14:paraId="06DEDCE0"/>
        </w:tc>
      </w:tr>
      <w:tr w14:paraId="1E6538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9350" w:type="dxa"/>
            <w:gridSpan w:val="4"/>
            <w:tcBorders>
              <w:top w:val="single" w:color="auto" w:sz="4" w:space="0"/>
            </w:tcBorders>
          </w:tcPr>
          <w:p w14:paraId="6B4703AF"/>
        </w:tc>
      </w:tr>
      <w:tr w14:paraId="61783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890" w:type="dxa"/>
          </w:tcPr>
          <w:p w14:paraId="2C2CBE42">
            <w:pPr>
              <w:pStyle w:val="2"/>
            </w:pPr>
            <w:sdt>
              <w:sdtPr>
                <w:id w:val="-579206713"/>
                <w:placeholder>
                  <w:docPart w:val="CE36F10F685E4EFE99444546A51BAEB7"/>
                </w:placeholder>
                <w:temporary/>
                <w:showingPlcHdr/>
                <w15:appearance w15:val="hidden"/>
              </w:sdtPr>
              <w:sdtContent>
                <w:r>
                  <w:t>Objective</w:t>
                </w:r>
              </w:sdtContent>
            </w:sdt>
          </w:p>
        </w:tc>
        <w:tc>
          <w:tcPr>
            <w:tcW w:w="360" w:type="dxa"/>
          </w:tcPr>
          <w:p w14:paraId="4B8BA1DF"/>
        </w:tc>
        <w:tc>
          <w:tcPr>
            <w:tcW w:w="7100" w:type="dxa"/>
            <w:gridSpan w:val="2"/>
          </w:tcPr>
          <w:p w14:paraId="46CDD52F">
            <w:r>
              <w:t>Detail-oriented Electrical Engineering student with hands-on experience in circuit assembly, electrical wiring, and hardware maintenance. Seeking an opportunity to apply practical skills, learn from experienced professionals, and contribute to real-world engineering solutions.</w:t>
            </w:r>
          </w:p>
        </w:tc>
      </w:tr>
      <w:tr w14:paraId="176FF1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0" w:type="dxa"/>
          </w:tcPr>
          <w:p w14:paraId="5C1C6AD4"/>
        </w:tc>
        <w:tc>
          <w:tcPr>
            <w:tcW w:w="360" w:type="dxa"/>
          </w:tcPr>
          <w:p w14:paraId="493B292C"/>
        </w:tc>
        <w:tc>
          <w:tcPr>
            <w:tcW w:w="7100" w:type="dxa"/>
            <w:gridSpan w:val="2"/>
            <w:tcBorders>
              <w:bottom w:val="single" w:color="auto" w:sz="4" w:space="0"/>
            </w:tcBorders>
          </w:tcPr>
          <w:p w14:paraId="7DA754DF"/>
        </w:tc>
      </w:tr>
      <w:tr w14:paraId="51117E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890" w:type="dxa"/>
          </w:tcPr>
          <w:p w14:paraId="3C97BE63"/>
        </w:tc>
        <w:tc>
          <w:tcPr>
            <w:tcW w:w="360" w:type="dxa"/>
          </w:tcPr>
          <w:p w14:paraId="246FA074"/>
        </w:tc>
        <w:tc>
          <w:tcPr>
            <w:tcW w:w="7100" w:type="dxa"/>
            <w:gridSpan w:val="2"/>
            <w:tcBorders>
              <w:top w:val="single" w:color="auto" w:sz="4" w:space="0"/>
            </w:tcBorders>
          </w:tcPr>
          <w:p w14:paraId="696B365D"/>
        </w:tc>
      </w:tr>
      <w:tr w14:paraId="2D52B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1890" w:type="dxa"/>
          </w:tcPr>
          <w:p w14:paraId="27396ED6">
            <w:pPr>
              <w:pStyle w:val="2"/>
            </w:pPr>
            <w:sdt>
              <w:sdtPr>
                <w:id w:val="-632100731"/>
                <w:placeholder>
                  <w:docPart w:val="F7533D84C59E462CA19AA07E3FF3FE0E"/>
                </w:placeholder>
                <w:temporary/>
                <w:showingPlcHdr/>
                <w15:appearance w15:val="hidden"/>
              </w:sdtPr>
              <w:sdtContent>
                <w:r>
                  <w:t>Education</w:t>
                </w:r>
              </w:sdtContent>
            </w:sdt>
          </w:p>
        </w:tc>
        <w:tc>
          <w:tcPr>
            <w:tcW w:w="360" w:type="dxa"/>
          </w:tcPr>
          <w:p w14:paraId="615DD9B6"/>
        </w:tc>
        <w:tc>
          <w:tcPr>
            <w:tcW w:w="1710" w:type="dxa"/>
          </w:tcPr>
          <w:p w14:paraId="68761061">
            <w:r>
              <w:t>2020-2023</w:t>
            </w:r>
          </w:p>
        </w:tc>
        <w:tc>
          <w:tcPr>
            <w:tcW w:w="5390" w:type="dxa"/>
          </w:tcPr>
          <w:p w14:paraId="140CF315">
            <w:pPr>
              <w:pStyle w:val="3"/>
            </w:pPr>
            <w:r>
              <w:t>Catholic Diocese Ngong Township</w:t>
            </w:r>
          </w:p>
          <w:p w14:paraId="24C12639">
            <w:pPr>
              <w:pStyle w:val="3"/>
            </w:pPr>
            <w:r>
              <w:t>Secondary School</w:t>
            </w:r>
          </w:p>
          <w:p w14:paraId="1DB095E2"/>
          <w:p w14:paraId="682D4F94">
            <w:r>
              <w:t>Highschool</w:t>
            </w:r>
          </w:p>
        </w:tc>
      </w:tr>
      <w:tr w14:paraId="5642D7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890" w:type="dxa"/>
          </w:tcPr>
          <w:p w14:paraId="5A1E1A5C">
            <w:pPr>
              <w:pStyle w:val="2"/>
            </w:pPr>
          </w:p>
        </w:tc>
        <w:tc>
          <w:tcPr>
            <w:tcW w:w="360" w:type="dxa"/>
          </w:tcPr>
          <w:p w14:paraId="4FE61483"/>
        </w:tc>
        <w:tc>
          <w:tcPr>
            <w:tcW w:w="1710" w:type="dxa"/>
          </w:tcPr>
          <w:p w14:paraId="48ADBE4E">
            <w:r>
              <w:t>2026- to date</w:t>
            </w:r>
          </w:p>
        </w:tc>
        <w:tc>
          <w:tcPr>
            <w:tcW w:w="5390" w:type="dxa"/>
          </w:tcPr>
          <w:p w14:paraId="2F85DBE2">
            <w:pPr>
              <w:pStyle w:val="3"/>
            </w:pPr>
            <w:r>
              <w:t>Zetech Univeristy</w:t>
            </w:r>
          </w:p>
          <w:p w14:paraId="3D5135B5"/>
          <w:p w14:paraId="4B23366B">
            <w:r>
              <w:t>Certificate In Electrical &amp; Electronics</w:t>
            </w:r>
          </w:p>
          <w:p w14:paraId="0B910A3F">
            <w:r>
              <w:t>Engineering (Power Option)</w:t>
            </w:r>
          </w:p>
        </w:tc>
      </w:tr>
      <w:tr w14:paraId="28F427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890" w:type="dxa"/>
          </w:tcPr>
          <w:p w14:paraId="69119767"/>
        </w:tc>
        <w:tc>
          <w:tcPr>
            <w:tcW w:w="360" w:type="dxa"/>
          </w:tcPr>
          <w:p w14:paraId="62EA4779"/>
        </w:tc>
        <w:tc>
          <w:tcPr>
            <w:tcW w:w="7100" w:type="dxa"/>
            <w:gridSpan w:val="2"/>
            <w:tcBorders>
              <w:top w:val="single" w:color="auto" w:sz="4" w:space="0"/>
            </w:tcBorders>
          </w:tcPr>
          <w:p w14:paraId="50C4CCDD"/>
        </w:tc>
      </w:tr>
      <w:tr w14:paraId="3E5EBB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885" w:type="dxa"/>
          </w:tcPr>
          <w:p w14:paraId="2685DC35"/>
        </w:tc>
        <w:tc>
          <w:tcPr>
            <w:tcW w:w="360" w:type="dxa"/>
          </w:tcPr>
          <w:p w14:paraId="785DB5F7"/>
        </w:tc>
        <w:tc>
          <w:tcPr>
            <w:tcW w:w="1710" w:type="dxa"/>
            <w:tcBorders>
              <w:bottom w:val="single" w:color="auto" w:sz="4" w:space="0"/>
            </w:tcBorders>
          </w:tcPr>
          <w:p w14:paraId="3E1AC755"/>
        </w:tc>
        <w:tc>
          <w:tcPr>
            <w:tcW w:w="5400" w:type="dxa"/>
            <w:tcBorders>
              <w:bottom w:val="single" w:color="auto" w:sz="4" w:space="0"/>
            </w:tcBorders>
          </w:tcPr>
          <w:p w14:paraId="245DD26F"/>
        </w:tc>
      </w:tr>
      <w:tr w14:paraId="507553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885" w:type="dxa"/>
          </w:tcPr>
          <w:p w14:paraId="535B3CA5"/>
        </w:tc>
        <w:tc>
          <w:tcPr>
            <w:tcW w:w="360" w:type="dxa"/>
          </w:tcPr>
          <w:p w14:paraId="6E327AD4"/>
        </w:tc>
        <w:tc>
          <w:tcPr>
            <w:tcW w:w="1710" w:type="dxa"/>
            <w:tcBorders>
              <w:top w:val="single" w:color="auto" w:sz="4" w:space="0"/>
            </w:tcBorders>
          </w:tcPr>
          <w:p w14:paraId="219EFEA5"/>
        </w:tc>
        <w:tc>
          <w:tcPr>
            <w:tcW w:w="5400" w:type="dxa"/>
            <w:tcBorders>
              <w:top w:val="single" w:color="auto" w:sz="4" w:space="0"/>
            </w:tcBorders>
          </w:tcPr>
          <w:p w14:paraId="6B9BBB82"/>
        </w:tc>
      </w:tr>
      <w:tr w14:paraId="4DFD63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4014173A">
            <w:pPr>
              <w:pStyle w:val="2"/>
            </w:pPr>
            <w:sdt>
              <w:sdtPr>
                <w:id w:val="1619413989"/>
                <w:placeholder>
                  <w:docPart w:val="B704D0F20A214443B4DD030923D5F690"/>
                </w:placeholder>
                <w:temporary/>
                <w:showingPlcHdr/>
                <w15:appearance w15:val="hidden"/>
              </w:sdtPr>
              <w:sdtContent>
                <w:r>
                  <w:t>Languages</w:t>
                </w:r>
              </w:sdtContent>
            </w:sdt>
          </w:p>
        </w:tc>
        <w:tc>
          <w:tcPr>
            <w:tcW w:w="360" w:type="dxa"/>
          </w:tcPr>
          <w:p w14:paraId="5DCBEA54"/>
        </w:tc>
        <w:tc>
          <w:tcPr>
            <w:tcW w:w="1710" w:type="dxa"/>
          </w:tcPr>
          <w:p w14:paraId="72E985AF">
            <w:r>
              <w:t>Swahili</w:t>
            </w:r>
          </w:p>
        </w:tc>
        <w:tc>
          <w:tcPr>
            <w:tcW w:w="5400" w:type="dxa"/>
          </w:tcPr>
          <w:p w14:paraId="03BA7D5E">
            <w:sdt>
              <w:sdtPr>
                <w:id w:val="1201663830"/>
                <w:placeholder>
                  <w:docPart w:val="1FC08671D2EE4DE891B24BC6FAADF089"/>
                </w:placeholder>
                <w:temporary/>
                <w:showingPlcHdr/>
                <w15:appearance w15:val="hidden"/>
              </w:sdtPr>
              <w:sdtContent>
                <w:r>
                  <w:t>Native language</w:t>
                </w:r>
              </w:sdtContent>
            </w:sdt>
          </w:p>
          <w:p w14:paraId="24683D1E"/>
        </w:tc>
      </w:tr>
      <w:tr w14:paraId="68F4AF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0CE65532"/>
        </w:tc>
        <w:tc>
          <w:tcPr>
            <w:tcW w:w="360" w:type="dxa"/>
          </w:tcPr>
          <w:p w14:paraId="7B5F151C"/>
        </w:tc>
        <w:tc>
          <w:tcPr>
            <w:tcW w:w="1710" w:type="dxa"/>
          </w:tcPr>
          <w:p w14:paraId="09B9CAFC">
            <w:r>
              <w:t>English</w:t>
            </w:r>
          </w:p>
        </w:tc>
        <w:tc>
          <w:tcPr>
            <w:tcW w:w="5400" w:type="dxa"/>
          </w:tcPr>
          <w:p w14:paraId="37ACEA1B">
            <w:sdt>
              <w:sdtPr>
                <w:id w:val="1449123348"/>
                <w:placeholder>
                  <w:docPart w:val="9ADA42261D194265AD91F54B2310A945"/>
                </w:placeholder>
                <w:temporary/>
                <w:showingPlcHdr/>
                <w15:appearance w15:val="hidden"/>
              </w:sdtPr>
              <w:sdtContent>
                <w:r>
                  <w:t>Intermediate Listener, Novice Speaker, Advanced Reading and Writing</w:t>
                </w:r>
              </w:sdtContent>
            </w:sdt>
            <w:r>
              <w:t xml:space="preserve"> </w:t>
            </w:r>
          </w:p>
          <w:p w14:paraId="7F9DEF5D"/>
        </w:tc>
      </w:tr>
    </w:tbl>
    <w:p w14:paraId="0E039707"/>
    <w:tbl>
      <w:tblPr>
        <w:tblStyle w:val="6"/>
        <w:tblW w:w="935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5"/>
        <w:gridCol w:w="360"/>
        <w:gridCol w:w="1710"/>
        <w:gridCol w:w="5400"/>
      </w:tblGrid>
      <w:tr w14:paraId="71153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3AC59699"/>
        </w:tc>
        <w:tc>
          <w:tcPr>
            <w:tcW w:w="360" w:type="dxa"/>
          </w:tcPr>
          <w:p w14:paraId="492F481E"/>
        </w:tc>
        <w:tc>
          <w:tcPr>
            <w:tcW w:w="1710" w:type="dxa"/>
            <w:tcBorders>
              <w:bottom w:val="single" w:color="auto" w:sz="4" w:space="0"/>
            </w:tcBorders>
          </w:tcPr>
          <w:p w14:paraId="35EE8D40"/>
        </w:tc>
        <w:tc>
          <w:tcPr>
            <w:tcW w:w="5400" w:type="dxa"/>
            <w:tcBorders>
              <w:bottom w:val="single" w:color="auto" w:sz="4" w:space="0"/>
            </w:tcBorders>
          </w:tcPr>
          <w:p w14:paraId="1BADAEBD"/>
        </w:tc>
      </w:tr>
      <w:tr w14:paraId="7E412E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885" w:type="dxa"/>
          </w:tcPr>
          <w:p w14:paraId="56F8B927"/>
        </w:tc>
        <w:tc>
          <w:tcPr>
            <w:tcW w:w="360" w:type="dxa"/>
          </w:tcPr>
          <w:p w14:paraId="1EE3F2B3"/>
        </w:tc>
        <w:tc>
          <w:tcPr>
            <w:tcW w:w="1710" w:type="dxa"/>
            <w:tcBorders>
              <w:top w:val="single" w:color="auto" w:sz="4" w:space="0"/>
            </w:tcBorders>
          </w:tcPr>
          <w:p w14:paraId="29E2753A"/>
        </w:tc>
        <w:tc>
          <w:tcPr>
            <w:tcW w:w="5400" w:type="dxa"/>
            <w:tcBorders>
              <w:top w:val="single" w:color="auto" w:sz="4" w:space="0"/>
            </w:tcBorders>
          </w:tcPr>
          <w:p w14:paraId="6FB7EE63"/>
        </w:tc>
      </w:tr>
      <w:tr w14:paraId="724675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2598F2E5">
            <w:pPr>
              <w:pStyle w:val="2"/>
            </w:pPr>
            <w:sdt>
              <w:sdtPr>
                <w:id w:val="-999192823"/>
                <w:placeholder>
                  <w:docPart w:val="189D493DA7F94801BC360909E2D6F6F4"/>
                </w:placeholder>
                <w:temporary/>
                <w:showingPlcHdr/>
                <w15:appearance w15:val="hidden"/>
              </w:sdtPr>
              <w:sdtContent>
                <w:r>
                  <w:t>Computer skills</w:t>
                </w:r>
              </w:sdtContent>
            </w:sdt>
          </w:p>
        </w:tc>
        <w:tc>
          <w:tcPr>
            <w:tcW w:w="360" w:type="dxa"/>
          </w:tcPr>
          <w:p w14:paraId="77AB0F55"/>
        </w:tc>
        <w:tc>
          <w:tcPr>
            <w:tcW w:w="1710" w:type="dxa"/>
          </w:tcPr>
          <w:p w14:paraId="78782F67">
            <w:sdt>
              <w:sdtPr>
                <w:id w:val="-754895938"/>
                <w:placeholder>
                  <w:docPart w:val="68FDBE215BEA49B2A2D65AE9A4ECFAB7"/>
                </w:placeholder>
                <w:temporary/>
                <w:showingPlcHdr/>
                <w15:appearance w15:val="hidden"/>
              </w:sdtPr>
              <w:sdtContent>
                <w:r>
                  <w:t>Programming</w:t>
                </w:r>
              </w:sdtContent>
            </w:sdt>
          </w:p>
        </w:tc>
        <w:tc>
          <w:tcPr>
            <w:tcW w:w="5400" w:type="dxa"/>
          </w:tcPr>
          <w:p w14:paraId="35BF889E">
            <w:r>
              <w:t xml:space="preserve">Html, css, javascript </w:t>
            </w:r>
          </w:p>
          <w:p w14:paraId="0FE8D52A"/>
        </w:tc>
      </w:tr>
      <w:tr w14:paraId="6AB166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14237AD2"/>
        </w:tc>
        <w:tc>
          <w:tcPr>
            <w:tcW w:w="360" w:type="dxa"/>
          </w:tcPr>
          <w:p w14:paraId="302B894E"/>
        </w:tc>
        <w:tc>
          <w:tcPr>
            <w:tcW w:w="1710" w:type="dxa"/>
          </w:tcPr>
          <w:p w14:paraId="113F45F6">
            <w:sdt>
              <w:sdtPr>
                <w:id w:val="-2034021022"/>
                <w:placeholder>
                  <w:docPart w:val="877C36AFB71F4C088A21CB48BB86E73B"/>
                </w:placeholder>
                <w:temporary/>
                <w:showingPlcHdr/>
                <w15:appearance w15:val="hidden"/>
              </w:sdtPr>
              <w:sdtContent>
                <w:r>
                  <w:t>Applications</w:t>
                </w:r>
              </w:sdtContent>
            </w:sdt>
          </w:p>
        </w:tc>
        <w:tc>
          <w:tcPr>
            <w:tcW w:w="5400" w:type="dxa"/>
          </w:tcPr>
          <w:p w14:paraId="436BB2ED">
            <w:r>
              <w:t>Autocad</w:t>
            </w:r>
          </w:p>
          <w:p w14:paraId="15BC0FA8">
            <w:r>
              <w:t xml:space="preserve"> </w:t>
            </w:r>
          </w:p>
        </w:tc>
      </w:tr>
      <w:tr w14:paraId="441E77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7110" w:type="dxa"/>
        </w:trPr>
        <w:tc>
          <w:tcPr>
            <w:tcW w:w="1885" w:type="dxa"/>
          </w:tcPr>
          <w:p w14:paraId="32B7930D"/>
        </w:tc>
        <w:tc>
          <w:tcPr>
            <w:tcW w:w="360" w:type="dxa"/>
          </w:tcPr>
          <w:p w14:paraId="4791282C"/>
        </w:tc>
      </w:tr>
    </w:tbl>
    <w:p w14:paraId="5FCEB79D"/>
    <w:tbl>
      <w:tblPr>
        <w:tblStyle w:val="6"/>
        <w:tblW w:w="935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5"/>
        <w:gridCol w:w="360"/>
        <w:gridCol w:w="1710"/>
        <w:gridCol w:w="5400"/>
      </w:tblGrid>
      <w:tr w14:paraId="1A8C8A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1866D9B4"/>
        </w:tc>
        <w:tc>
          <w:tcPr>
            <w:tcW w:w="360" w:type="dxa"/>
          </w:tcPr>
          <w:p w14:paraId="3CBA95CC"/>
        </w:tc>
        <w:tc>
          <w:tcPr>
            <w:tcW w:w="1710" w:type="dxa"/>
            <w:tcBorders>
              <w:bottom w:val="single" w:color="auto" w:sz="4" w:space="0"/>
            </w:tcBorders>
          </w:tcPr>
          <w:p w14:paraId="5D1190EB"/>
        </w:tc>
        <w:tc>
          <w:tcPr>
            <w:tcW w:w="5400" w:type="dxa"/>
            <w:tcBorders>
              <w:bottom w:val="single" w:color="auto" w:sz="4" w:space="0"/>
            </w:tcBorders>
          </w:tcPr>
          <w:p w14:paraId="05F17119"/>
        </w:tc>
      </w:tr>
      <w:tr w14:paraId="559E8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885" w:type="dxa"/>
          </w:tcPr>
          <w:p w14:paraId="1CB86F18"/>
        </w:tc>
        <w:tc>
          <w:tcPr>
            <w:tcW w:w="360" w:type="dxa"/>
          </w:tcPr>
          <w:p w14:paraId="6A8ABCA4"/>
        </w:tc>
        <w:tc>
          <w:tcPr>
            <w:tcW w:w="1710" w:type="dxa"/>
            <w:tcBorders>
              <w:top w:val="single" w:color="auto" w:sz="4" w:space="0"/>
            </w:tcBorders>
          </w:tcPr>
          <w:p w14:paraId="6773C002"/>
        </w:tc>
        <w:tc>
          <w:tcPr>
            <w:tcW w:w="5400" w:type="dxa"/>
            <w:tcBorders>
              <w:top w:val="single" w:color="auto" w:sz="4" w:space="0"/>
            </w:tcBorders>
          </w:tcPr>
          <w:p w14:paraId="5E9A0429"/>
        </w:tc>
      </w:tr>
      <w:tr w14:paraId="161EA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5" w:type="dxa"/>
          </w:tcPr>
          <w:p w14:paraId="3DB80489">
            <w:pPr>
              <w:pStyle w:val="2"/>
            </w:pPr>
            <w:sdt>
              <w:sdtPr>
                <w:id w:val="33083235"/>
                <w:placeholder>
                  <w:docPart w:val="A0712A39C5E94A998DF6B387950D4BE4"/>
                </w:placeholder>
                <w:temporary/>
                <w:showingPlcHdr/>
                <w15:appearance w15:val="hidden"/>
              </w:sdtPr>
              <w:sdtContent>
                <w:r>
                  <w:t>References</w:t>
                </w:r>
              </w:sdtContent>
            </w:sdt>
          </w:p>
        </w:tc>
        <w:tc>
          <w:tcPr>
            <w:tcW w:w="360" w:type="dxa"/>
          </w:tcPr>
          <w:p w14:paraId="5792C486"/>
        </w:tc>
        <w:tc>
          <w:tcPr>
            <w:tcW w:w="1710" w:type="dxa"/>
          </w:tcPr>
          <w:p w14:paraId="348A30D5">
            <w:r>
              <w:t xml:space="preserve">Ms. Abygael </w:t>
            </w:r>
          </w:p>
        </w:tc>
        <w:tc>
          <w:tcPr>
            <w:tcW w:w="5400" w:type="dxa"/>
          </w:tcPr>
          <w:p w14:paraId="3480214A">
            <w:r>
              <w:t>Lecturer, Zetech University</w:t>
            </w:r>
          </w:p>
          <w:p w14:paraId="3289D96B">
            <w:r>
              <w:t>+254 727 080975</w:t>
            </w:r>
          </w:p>
          <w:p w14:paraId="6D66A6EC"/>
        </w:tc>
      </w:tr>
      <w:tr w14:paraId="7F7887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7470" w:type="dxa"/>
        </w:trPr>
        <w:tc>
          <w:tcPr>
            <w:tcW w:w="1885" w:type="dxa"/>
          </w:tcPr>
          <w:p w14:paraId="3249816A"/>
        </w:tc>
      </w:tr>
    </w:tbl>
    <w:p w14:paraId="795A48FE">
      <w:bookmarkStart w:id="0" w:name="_GoBack"/>
      <w:bookmarkEnd w:id="0"/>
    </w:p>
    <w:sectPr>
      <w:footerReference r:id="rId3" w:type="default"/>
      <w:pgSz w:w="12240" w:h="15840"/>
      <w:pgMar w:top="1170" w:right="1440" w:bottom="1350" w:left="144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93C08">
    <w:pPr>
      <w:pStyle w:val="8"/>
      <w:tabs>
        <w:tab w:val="right" w:pos="9360"/>
        <w:tab w:val="clear" w:pos="8640"/>
      </w:tabs>
    </w:pPr>
    <w:r>
      <w:tab/>
    </w:r>
    <w:r>
      <w:tab/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50840"/>
    <w:multiLevelType w:val="multilevel"/>
    <w:tmpl w:val="77850840"/>
    <w:lvl w:ilvl="0" w:tentative="0">
      <w:start w:val="1"/>
      <w:numFmt w:val="bullet"/>
      <w:pStyle w:val="4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196"/>
    <w:rsid w:val="000208CD"/>
    <w:rsid w:val="00021C23"/>
    <w:rsid w:val="00026155"/>
    <w:rsid w:val="00035E3E"/>
    <w:rsid w:val="000559FE"/>
    <w:rsid w:val="00062ACD"/>
    <w:rsid w:val="0006400E"/>
    <w:rsid w:val="000643B3"/>
    <w:rsid w:val="0008484C"/>
    <w:rsid w:val="00085A30"/>
    <w:rsid w:val="000B4391"/>
    <w:rsid w:val="000E6D36"/>
    <w:rsid w:val="000E7ACB"/>
    <w:rsid w:val="000F4523"/>
    <w:rsid w:val="000F4DA9"/>
    <w:rsid w:val="00116BD3"/>
    <w:rsid w:val="001357C9"/>
    <w:rsid w:val="00146571"/>
    <w:rsid w:val="0015295F"/>
    <w:rsid w:val="001570E7"/>
    <w:rsid w:val="00162986"/>
    <w:rsid w:val="00163196"/>
    <w:rsid w:val="001826B3"/>
    <w:rsid w:val="001832DB"/>
    <w:rsid w:val="00184209"/>
    <w:rsid w:val="00190245"/>
    <w:rsid w:val="00191A58"/>
    <w:rsid w:val="00195BDB"/>
    <w:rsid w:val="001B0371"/>
    <w:rsid w:val="001B07CC"/>
    <w:rsid w:val="001C29E5"/>
    <w:rsid w:val="001D429D"/>
    <w:rsid w:val="001E0FD6"/>
    <w:rsid w:val="001E6A4B"/>
    <w:rsid w:val="001E79E6"/>
    <w:rsid w:val="002229F5"/>
    <w:rsid w:val="00223693"/>
    <w:rsid w:val="00230261"/>
    <w:rsid w:val="00241560"/>
    <w:rsid w:val="0024251D"/>
    <w:rsid w:val="0024293F"/>
    <w:rsid w:val="00245D69"/>
    <w:rsid w:val="00251FA2"/>
    <w:rsid w:val="00262B6F"/>
    <w:rsid w:val="0026435A"/>
    <w:rsid w:val="00280927"/>
    <w:rsid w:val="0028630C"/>
    <w:rsid w:val="00292655"/>
    <w:rsid w:val="002A288D"/>
    <w:rsid w:val="002A62EF"/>
    <w:rsid w:val="002C44FA"/>
    <w:rsid w:val="002D27A9"/>
    <w:rsid w:val="002E5A4F"/>
    <w:rsid w:val="00306AAD"/>
    <w:rsid w:val="00316B56"/>
    <w:rsid w:val="00320DCA"/>
    <w:rsid w:val="00330A51"/>
    <w:rsid w:val="0033557D"/>
    <w:rsid w:val="0034126A"/>
    <w:rsid w:val="00345F8B"/>
    <w:rsid w:val="00363CFD"/>
    <w:rsid w:val="00370CDD"/>
    <w:rsid w:val="00381598"/>
    <w:rsid w:val="00386361"/>
    <w:rsid w:val="003A0D27"/>
    <w:rsid w:val="003A116D"/>
    <w:rsid w:val="003A6261"/>
    <w:rsid w:val="003B1444"/>
    <w:rsid w:val="003B19FB"/>
    <w:rsid w:val="003B2192"/>
    <w:rsid w:val="003B7BCE"/>
    <w:rsid w:val="003D2340"/>
    <w:rsid w:val="003E0912"/>
    <w:rsid w:val="003E172B"/>
    <w:rsid w:val="0040069C"/>
    <w:rsid w:val="00403818"/>
    <w:rsid w:val="00407B3F"/>
    <w:rsid w:val="00410D83"/>
    <w:rsid w:val="004122F5"/>
    <w:rsid w:val="004166C3"/>
    <w:rsid w:val="00423AD6"/>
    <w:rsid w:val="004326C9"/>
    <w:rsid w:val="0043495E"/>
    <w:rsid w:val="00444D0A"/>
    <w:rsid w:val="004725C4"/>
    <w:rsid w:val="004838AB"/>
    <w:rsid w:val="004C4A7A"/>
    <w:rsid w:val="004C7FEE"/>
    <w:rsid w:val="004E676C"/>
    <w:rsid w:val="004F7D64"/>
    <w:rsid w:val="00532F85"/>
    <w:rsid w:val="00533F0B"/>
    <w:rsid w:val="005709EC"/>
    <w:rsid w:val="005718A0"/>
    <w:rsid w:val="00580AE7"/>
    <w:rsid w:val="0058698A"/>
    <w:rsid w:val="005965D6"/>
    <w:rsid w:val="005A7565"/>
    <w:rsid w:val="005F5C61"/>
    <w:rsid w:val="00600F27"/>
    <w:rsid w:val="00605767"/>
    <w:rsid w:val="00611EE6"/>
    <w:rsid w:val="00615CAB"/>
    <w:rsid w:val="00635AE1"/>
    <w:rsid w:val="0064005C"/>
    <w:rsid w:val="00644F9A"/>
    <w:rsid w:val="00657425"/>
    <w:rsid w:val="006619C2"/>
    <w:rsid w:val="00663B3A"/>
    <w:rsid w:val="0067370F"/>
    <w:rsid w:val="0067467A"/>
    <w:rsid w:val="0068627A"/>
    <w:rsid w:val="006A435D"/>
    <w:rsid w:val="006B4E0F"/>
    <w:rsid w:val="006B50EB"/>
    <w:rsid w:val="006D1E30"/>
    <w:rsid w:val="006D230D"/>
    <w:rsid w:val="00713C50"/>
    <w:rsid w:val="007206A2"/>
    <w:rsid w:val="0073780C"/>
    <w:rsid w:val="00743C1C"/>
    <w:rsid w:val="00771D0C"/>
    <w:rsid w:val="00791C97"/>
    <w:rsid w:val="007A3850"/>
    <w:rsid w:val="007A3D34"/>
    <w:rsid w:val="007B0C91"/>
    <w:rsid w:val="007C413B"/>
    <w:rsid w:val="007C44B6"/>
    <w:rsid w:val="007C56F7"/>
    <w:rsid w:val="007C734D"/>
    <w:rsid w:val="007D3ABC"/>
    <w:rsid w:val="007F5430"/>
    <w:rsid w:val="00814728"/>
    <w:rsid w:val="008402FF"/>
    <w:rsid w:val="00845649"/>
    <w:rsid w:val="008524B4"/>
    <w:rsid w:val="00854487"/>
    <w:rsid w:val="008571D9"/>
    <w:rsid w:val="00873ED0"/>
    <w:rsid w:val="00895777"/>
    <w:rsid w:val="008A57C6"/>
    <w:rsid w:val="008A60B6"/>
    <w:rsid w:val="008A6F4C"/>
    <w:rsid w:val="008B6FAE"/>
    <w:rsid w:val="008C24C2"/>
    <w:rsid w:val="008C7B3D"/>
    <w:rsid w:val="008D41CD"/>
    <w:rsid w:val="008D5845"/>
    <w:rsid w:val="009232D0"/>
    <w:rsid w:val="00925DD3"/>
    <w:rsid w:val="00940F57"/>
    <w:rsid w:val="00971AD3"/>
    <w:rsid w:val="0098550F"/>
    <w:rsid w:val="009A08A4"/>
    <w:rsid w:val="009B19C4"/>
    <w:rsid w:val="009B4651"/>
    <w:rsid w:val="009B5FC8"/>
    <w:rsid w:val="009B644A"/>
    <w:rsid w:val="009B6754"/>
    <w:rsid w:val="009C3B62"/>
    <w:rsid w:val="009C6AA9"/>
    <w:rsid w:val="009D4C5B"/>
    <w:rsid w:val="00A04473"/>
    <w:rsid w:val="00A10FF7"/>
    <w:rsid w:val="00A23D2E"/>
    <w:rsid w:val="00A33C4E"/>
    <w:rsid w:val="00A472E6"/>
    <w:rsid w:val="00A47DA0"/>
    <w:rsid w:val="00A61A3D"/>
    <w:rsid w:val="00A62E2A"/>
    <w:rsid w:val="00A62F56"/>
    <w:rsid w:val="00A63875"/>
    <w:rsid w:val="00A77208"/>
    <w:rsid w:val="00A90527"/>
    <w:rsid w:val="00A93D93"/>
    <w:rsid w:val="00A95F01"/>
    <w:rsid w:val="00AA0CA0"/>
    <w:rsid w:val="00AA1202"/>
    <w:rsid w:val="00B10F35"/>
    <w:rsid w:val="00B15981"/>
    <w:rsid w:val="00B402A3"/>
    <w:rsid w:val="00B45D64"/>
    <w:rsid w:val="00B55B90"/>
    <w:rsid w:val="00B57066"/>
    <w:rsid w:val="00B67F1C"/>
    <w:rsid w:val="00B703F2"/>
    <w:rsid w:val="00B7237E"/>
    <w:rsid w:val="00B77C69"/>
    <w:rsid w:val="00B814C4"/>
    <w:rsid w:val="00B8192E"/>
    <w:rsid w:val="00B92BFF"/>
    <w:rsid w:val="00BA02DD"/>
    <w:rsid w:val="00BA03D1"/>
    <w:rsid w:val="00BA4A75"/>
    <w:rsid w:val="00BA5A39"/>
    <w:rsid w:val="00BB6070"/>
    <w:rsid w:val="00BC7DFE"/>
    <w:rsid w:val="00BF2BDF"/>
    <w:rsid w:val="00BF7F15"/>
    <w:rsid w:val="00C00992"/>
    <w:rsid w:val="00C022A2"/>
    <w:rsid w:val="00C10152"/>
    <w:rsid w:val="00C24ED6"/>
    <w:rsid w:val="00C306A5"/>
    <w:rsid w:val="00C33D13"/>
    <w:rsid w:val="00C35232"/>
    <w:rsid w:val="00C36978"/>
    <w:rsid w:val="00C44C32"/>
    <w:rsid w:val="00C503E6"/>
    <w:rsid w:val="00C505FC"/>
    <w:rsid w:val="00C5313C"/>
    <w:rsid w:val="00C55B0B"/>
    <w:rsid w:val="00C55D0B"/>
    <w:rsid w:val="00C626BE"/>
    <w:rsid w:val="00C70C0B"/>
    <w:rsid w:val="00C7118F"/>
    <w:rsid w:val="00C7161D"/>
    <w:rsid w:val="00C77C54"/>
    <w:rsid w:val="00C82DFB"/>
    <w:rsid w:val="00C85284"/>
    <w:rsid w:val="00CA7605"/>
    <w:rsid w:val="00CB1046"/>
    <w:rsid w:val="00CB10ED"/>
    <w:rsid w:val="00CE11D3"/>
    <w:rsid w:val="00CE6B42"/>
    <w:rsid w:val="00D05EC7"/>
    <w:rsid w:val="00D255F1"/>
    <w:rsid w:val="00D309EA"/>
    <w:rsid w:val="00D40BDA"/>
    <w:rsid w:val="00D83A1D"/>
    <w:rsid w:val="00D965EB"/>
    <w:rsid w:val="00D96CEB"/>
    <w:rsid w:val="00DA1702"/>
    <w:rsid w:val="00DC2E06"/>
    <w:rsid w:val="00DD5D6E"/>
    <w:rsid w:val="00DF0EB6"/>
    <w:rsid w:val="00E105CB"/>
    <w:rsid w:val="00E140A2"/>
    <w:rsid w:val="00E23361"/>
    <w:rsid w:val="00E32EC6"/>
    <w:rsid w:val="00E44059"/>
    <w:rsid w:val="00E46BD9"/>
    <w:rsid w:val="00E566CF"/>
    <w:rsid w:val="00E57C7E"/>
    <w:rsid w:val="00E72CE2"/>
    <w:rsid w:val="00E74BC9"/>
    <w:rsid w:val="00E85944"/>
    <w:rsid w:val="00E90499"/>
    <w:rsid w:val="00E969E4"/>
    <w:rsid w:val="00EA2C19"/>
    <w:rsid w:val="00EA2F62"/>
    <w:rsid w:val="00EB2A92"/>
    <w:rsid w:val="00EF582B"/>
    <w:rsid w:val="00F03ADC"/>
    <w:rsid w:val="00F07345"/>
    <w:rsid w:val="00F21671"/>
    <w:rsid w:val="00F325E7"/>
    <w:rsid w:val="00F362E3"/>
    <w:rsid w:val="00F376E5"/>
    <w:rsid w:val="00F41E0C"/>
    <w:rsid w:val="00F54C46"/>
    <w:rsid w:val="00F61891"/>
    <w:rsid w:val="00F71A97"/>
    <w:rsid w:val="00F80170"/>
    <w:rsid w:val="00F9456D"/>
    <w:rsid w:val="00F96437"/>
    <w:rsid w:val="00F9715D"/>
    <w:rsid w:val="00FB591F"/>
    <w:rsid w:val="00FD1071"/>
    <w:rsid w:val="00FD6B3B"/>
    <w:rsid w:val="00FE0E52"/>
    <w:rsid w:val="00FE1DEC"/>
    <w:rsid w:val="00FE5369"/>
    <w:rsid w:val="00FF7125"/>
    <w:rsid w:val="09F71785"/>
    <w:rsid w:val="0D52B77C"/>
    <w:rsid w:val="0E9EB700"/>
    <w:rsid w:val="0ED68AE9"/>
    <w:rsid w:val="115E59CF"/>
    <w:rsid w:val="1402EE88"/>
    <w:rsid w:val="1B547D7B"/>
    <w:rsid w:val="1CB6CC8A"/>
    <w:rsid w:val="22C01511"/>
    <w:rsid w:val="2738423C"/>
    <w:rsid w:val="335D98AB"/>
    <w:rsid w:val="3740718A"/>
    <w:rsid w:val="3C3C48D4"/>
    <w:rsid w:val="3C5A0F14"/>
    <w:rsid w:val="59D3F632"/>
    <w:rsid w:val="5AF0DB79"/>
    <w:rsid w:val="5C6B279B"/>
    <w:rsid w:val="5EC1E67B"/>
    <w:rsid w:val="6C55CF6C"/>
    <w:rsid w:val="7056A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" w:name="index 1"/>
    <w:lsdException w:unhideWhenUsed="0" w:uiPriority="9" w:name="index 2"/>
    <w:lsdException w:unhideWhenUsed="0" w:uiPriority="9" w:name="index 3"/>
    <w:lsdException w:unhideWhenUsed="0" w:uiPriority="9" w:name="index 4"/>
    <w:lsdException w:unhideWhenUsed="0" w:uiPriority="9" w:name="index 5"/>
    <w:lsdException w:unhideWhenUsed="0" w:uiPriority="9" w:name="index 6"/>
    <w:lsdException w:unhideWhenUsed="0" w:uiPriority="9" w:name="index 7"/>
    <w:lsdException w:unhideWhenUsed="0" w:uiPriority="9" w:name="index 8"/>
    <w:lsdException w:unhideWhenUsed="0" w:uiPriority="9" w:name="index 9"/>
    <w:lsdException w:uiPriority="9" w:name="toc 1"/>
    <w:lsdException w:uiPriority="9" w:name="toc 2"/>
    <w:lsdException w:uiPriority="9" w:name="toc 3"/>
    <w:lsdException w:uiPriority="9" w:name="toc 4"/>
    <w:lsdException w:uiPriority="9" w:name="toc 5"/>
    <w:lsdException w:uiPriority="9" w:name="toc 6"/>
    <w:lsdException w:uiPriority="9" w:name="toc 7"/>
    <w:lsdException w:uiPriority="9" w:name="toc 8"/>
    <w:lsdException w:uiPriority="9" w:name="toc 9"/>
    <w:lsdException w:uiPriority="9" w:name="Normal Indent"/>
    <w:lsdException w:unhideWhenUsed="0" w:uiPriority="9" w:name="footnote text"/>
    <w:lsdException w:unhideWhenUsed="0" w:uiPriority="9" w:name="annotation text"/>
    <w:lsdException w:qFormat="1" w:unhideWhenUsed="0" w:uiPriority="0" w:name="header"/>
    <w:lsdException w:qFormat="1" w:unhideWhenUsed="0" w:uiPriority="10" w:semiHidden="0" w:name="footer"/>
    <w:lsdException w:unhideWhenUsed="0" w:uiPriority="9" w:name="index heading"/>
    <w:lsdException w:qFormat="1" w:unhideWhenUsed="0" w:uiPriority="9" w:name="caption"/>
    <w:lsdException w:uiPriority="9" w:name="table of figures"/>
    <w:lsdException w:unhideWhenUsed="0" w:uiPriority="9" w:name="envelope address"/>
    <w:lsdException w:unhideWhenUsed="0" w:uiPriority="9" w:name="envelope return"/>
    <w:lsdException w:unhideWhenUsed="0" w:uiPriority="9" w:name="footnote reference"/>
    <w:lsdException w:unhideWhenUsed="0" w:uiPriority="9" w:name="annotation reference"/>
    <w:lsdException w:uiPriority="9" w:name="line number"/>
    <w:lsdException w:unhideWhenUsed="0" w:uiPriority="0" w:name="page number"/>
    <w:lsdException w:unhideWhenUsed="0" w:uiPriority="9" w:name="endnote reference"/>
    <w:lsdException w:unhideWhenUsed="0" w:uiPriority="9" w:name="endnote text"/>
    <w:lsdException w:uiPriority="9" w:name="table of authorities"/>
    <w:lsdException w:unhideWhenUsed="0" w:uiPriority="9" w:name="macro"/>
    <w:lsdException w:uiPriority="9" w:name="toa heading"/>
    <w:lsdException w:uiPriority="9" w:name="List"/>
    <w:lsdException w:unhideWhenUsed="0" w:uiPriority="9" w:name="List Bullet"/>
    <w:lsdException w:unhideWhenUsed="0" w:uiPriority="9" w:name="List Number"/>
    <w:lsdException w:uiPriority="9" w:name="List 2"/>
    <w:lsdException w:uiPriority="9" w:name="List 3"/>
    <w:lsdException w:uiPriority="9" w:name="List 4"/>
    <w:lsdException w:uiPriority="9" w:name="List 5"/>
    <w:lsdException w:uiPriority="9" w:name="List Bullet 2"/>
    <w:lsdException w:uiPriority="9" w:name="List Bullet 3"/>
    <w:lsdException w:uiPriority="9" w:name="List Bullet 4"/>
    <w:lsdException w:uiPriority="9" w:name="List Bullet 5"/>
    <w:lsdException w:uiPriority="9" w:name="List Number 2"/>
    <w:lsdException w:uiPriority="9" w:name="List Number 3"/>
    <w:lsdException w:uiPriority="9" w:name="List Number 4"/>
    <w:lsdException w:uiPriority="9" w:name="List Number 5"/>
    <w:lsdException w:qFormat="1" w:unhideWhenUsed="0" w:uiPriority="9" w:semiHidden="0" w:name="Title"/>
    <w:lsdException w:unhideWhenUsed="0" w:uiPriority="9" w:name="Closing"/>
    <w:lsdException w:uiPriority="9" w:name="Signature"/>
    <w:lsdException w:qFormat="1" w:uiPriority="1" w:semiHidden="0" w:name="Default Paragraph Font"/>
    <w:lsdException w:unhideWhenUsed="0" w:uiPriority="9" w:name="Body Text"/>
    <w:lsdException w:unhideWhenUsed="0" w:uiPriority="0" w:name="Body Text Indent"/>
    <w:lsdException w:uiPriority="9" w:name="List Continue"/>
    <w:lsdException w:uiPriority="9" w:name="List Continue 2"/>
    <w:lsdException w:unhideWhenUsed="0" w:uiPriority="9" w:name="List Continue 3"/>
    <w:lsdException w:unhideWhenUsed="0" w:uiPriority="9" w:name="List Continue 4"/>
    <w:lsdException w:unhideWhenUsed="0" w:uiPriority="9" w:name="List Continue 5"/>
    <w:lsdException w:unhideWhenUsed="0" w:uiPriority="9" w:name="Message Header"/>
    <w:lsdException w:qFormat="1" w:unhideWhenUsed="0" w:uiPriority="9" w:semiHidden="0" w:name="Subtitle"/>
    <w:lsdException w:uiPriority="9" w:name="Salutation"/>
    <w:lsdException w:unhideWhenUsed="0" w:uiPriority="9" w:name="Date"/>
    <w:lsdException w:unhideWhenUsed="0" w:uiPriority="9" w:name="Body Text First Indent"/>
    <w:lsdException w:unhideWhenUsed="0" w:uiPriority="9" w:name="Body Text First Indent 2"/>
    <w:lsdException w:uiPriority="9" w:name="Note Heading"/>
    <w:lsdException w:unhideWhenUsed="0" w:uiPriority="9" w:name="Body Text 2"/>
    <w:lsdException w:unhideWhenUsed="0" w:uiPriority="9" w:name="Body Text 3"/>
    <w:lsdException w:unhideWhenUsed="0" w:uiPriority="9" w:name="Body Text Indent 2"/>
    <w:lsdException w:unhideWhenUsed="0" w:uiPriority="9" w:name="Body Text Indent 3"/>
    <w:lsdException w:unhideWhenUsed="0" w:uiPriority="9" w:name="Block Text"/>
    <w:lsdException w:qFormat="1" w:unhideWhenUsed="0" w:uiPriority="9" w:name="Hyperlink"/>
    <w:lsdException w:qFormat="1" w:unhideWhenUsed="0" w:uiPriority="9" w:name="FollowedHyperlink"/>
    <w:lsdException w:qFormat="1" w:unhideWhenUsed="0" w:uiPriority="9" w:name="Strong"/>
    <w:lsdException w:qFormat="1" w:unhideWhenUsed="0" w:uiPriority="9" w:name="Emphasis"/>
    <w:lsdException w:unhideWhenUsed="0" w:uiPriority="9" w:name="Document Map"/>
    <w:lsdException w:uiPriority="9" w:name="Plain Text"/>
    <w:lsdException w:unhideWhenUsed="0" w:uiPriority="9" w:name="E-mail Signature"/>
    <w:lsdException w:uiPriority="9" w:name="Normal (Web)"/>
    <w:lsdException w:unhideWhenUsed="0" w:uiPriority="9" w:name="HTML Acronym"/>
    <w:lsdException w:unhideWhenUsed="0" w:uiPriority="9" w:name="HTML Address"/>
    <w:lsdException w:unhideWhenUsed="0" w:uiPriority="9" w:name="HTML Cite"/>
    <w:lsdException w:unhideWhenUsed="0" w:uiPriority="9" w:name="HTML Code"/>
    <w:lsdException w:unhideWhenUsed="0" w:uiPriority="9" w:name="HTML Definition"/>
    <w:lsdException w:uiPriority="9" w:name="HTML Keyboard"/>
    <w:lsdException w:unhideWhenUsed="0" w:uiPriority="9" w:name="HTML Preformatted"/>
    <w:lsdException w:unhideWhenUsed="0" w:uiPriority="9" w:name="HTML Sample"/>
    <w:lsdException w:unhideWhenUsed="0" w:uiPriority="9" w:name="HTML Typewriter"/>
    <w:lsdException w:unhideWhenUsed="0" w:uiPriority="9" w:name="HTML Variable"/>
    <w:lsdException w:qFormat="1" w:uiPriority="99" w:name="Normal Table"/>
    <w:lsdException w:uiPriority="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9"/>
    <w:rPr>
      <w:rFonts w:eastAsia="Times New Roman" w:cs="Times New Roman" w:asciiTheme="minorHAnsi" w:hAnsiTheme="minorHAnsi"/>
      <w:sz w:val="18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rFonts w:cs="Arial" w:asciiTheme="majorHAnsi" w:hAnsiTheme="majorHAnsi"/>
      <w:b/>
      <w:bCs/>
      <w:sz w:val="24"/>
      <w:szCs w:val="32"/>
    </w:rPr>
  </w:style>
  <w:style w:type="paragraph" w:styleId="3">
    <w:name w:val="heading 2"/>
    <w:basedOn w:val="1"/>
    <w:next w:val="1"/>
    <w:qFormat/>
    <w:uiPriority w:val="9"/>
    <w:pPr>
      <w:keepNext/>
      <w:outlineLvl w:val="1"/>
    </w:pPr>
    <w:rPr>
      <w:rFonts w:cs="Arial" w:asciiTheme="majorHAnsi" w:hAnsiTheme="majorHAnsi"/>
      <w:b/>
      <w:bCs/>
      <w:iCs/>
      <w:szCs w:val="28"/>
    </w:rPr>
  </w:style>
  <w:style w:type="paragraph" w:styleId="4">
    <w:name w:val="heading 3"/>
    <w:basedOn w:val="1"/>
    <w:next w:val="1"/>
    <w:qFormat/>
    <w:uiPriority w:val="9"/>
    <w:pPr>
      <w:keepNext/>
      <w:numPr>
        <w:ilvl w:val="0"/>
        <w:numId w:val="1"/>
      </w:numPr>
      <w:spacing w:after="60"/>
      <w:ind w:left="576" w:hanging="288"/>
      <w:outlineLvl w:val="2"/>
    </w:pPr>
    <w:rPr>
      <w:rFonts w:cs="Arial"/>
      <w:bCs/>
      <w:szCs w:val="26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qFormat/>
    <w:uiPriority w:val="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qFormat/>
    <w:uiPriority w:val="10"/>
    <w:pPr>
      <w:tabs>
        <w:tab w:val="center" w:pos="4320"/>
        <w:tab w:val="right" w:pos="8640"/>
      </w:tabs>
    </w:pPr>
  </w:style>
  <w:style w:type="paragraph" w:styleId="9">
    <w:name w:val="header"/>
    <w:basedOn w:val="1"/>
    <w:link w:val="17"/>
    <w:semiHidden/>
    <w:qFormat/>
    <w:uiPriority w:val="0"/>
    <w:pPr>
      <w:tabs>
        <w:tab w:val="center" w:pos="4680"/>
        <w:tab w:val="right" w:pos="9360"/>
      </w:tabs>
    </w:pPr>
  </w:style>
  <w:style w:type="character" w:styleId="10">
    <w:name w:val="Hyperlink"/>
    <w:basedOn w:val="5"/>
    <w:semiHidden/>
    <w:qFormat/>
    <w:uiPriority w:val="9"/>
    <w:rPr>
      <w:color w:val="0000FF"/>
      <w:u w:val="single"/>
    </w:rPr>
  </w:style>
  <w:style w:type="table" w:styleId="11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Name"/>
    <w:basedOn w:val="1"/>
    <w:qFormat/>
    <w:uiPriority w:val="9"/>
    <w:rPr>
      <w:rFonts w:asciiTheme="majorHAnsi" w:hAnsiTheme="majorHAnsi"/>
      <w:sz w:val="72"/>
    </w:rPr>
  </w:style>
  <w:style w:type="character" w:customStyle="1" w:styleId="13">
    <w:name w:val="Bold"/>
    <w:basedOn w:val="5"/>
    <w:qFormat/>
    <w:uiPriority w:val="9"/>
    <w:rPr>
      <w:rFonts w:asciiTheme="minorHAnsi" w:hAnsiTheme="minorHAnsi"/>
      <w:b/>
    </w:rPr>
  </w:style>
  <w:style w:type="character" w:customStyle="1" w:styleId="14">
    <w:name w:val="Unresolved Mention1"/>
    <w:basedOn w:val="5"/>
    <w:semiHidden/>
    <w:unhideWhenUsed/>
    <w:qFormat/>
    <w:uiPriority w:val="9"/>
    <w:rPr>
      <w:color w:val="808080"/>
      <w:shd w:val="clear" w:color="auto" w:fill="E6E6E6"/>
    </w:rPr>
  </w:style>
  <w:style w:type="paragraph" w:customStyle="1" w:styleId="15">
    <w:name w:val="Professional title"/>
    <w:basedOn w:val="1"/>
    <w:qFormat/>
    <w:uiPriority w:val="9"/>
    <w:rPr>
      <w:rFonts w:asciiTheme="majorHAnsi" w:hAnsiTheme="majorHAnsi"/>
      <w:caps/>
      <w:spacing w:val="20"/>
      <w:sz w:val="32"/>
    </w:rPr>
  </w:style>
  <w:style w:type="character" w:styleId="16">
    <w:name w:val="Placeholder Text"/>
    <w:basedOn w:val="5"/>
    <w:semiHidden/>
    <w:uiPriority w:val="99"/>
    <w:rPr>
      <w:color w:val="808080"/>
    </w:rPr>
  </w:style>
  <w:style w:type="character" w:customStyle="1" w:styleId="17">
    <w:name w:val="Header Char"/>
    <w:basedOn w:val="5"/>
    <w:link w:val="9"/>
    <w:semiHidden/>
    <w:qFormat/>
    <w:uiPriority w:val="0"/>
    <w:rPr>
      <w:rFonts w:asciiTheme="minorHAnsi" w:hAnsiTheme="minorHAnsi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y\AppData\Roaming\Microsoft\Templates\Modern%20multi-page%20resume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E36F10F685E4EFE99444546A51BAEB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E358C07-66CD-4E14-9B1A-399A1BB55836}"/>
      </w:docPartPr>
      <w:docPartBody>
        <w:p w14:paraId="6804D3EC">
          <w:pPr>
            <w:pStyle w:val="9"/>
          </w:pPr>
          <w:r>
            <w:t>Objective</w:t>
          </w:r>
        </w:p>
      </w:docPartBody>
    </w:docPart>
    <w:docPart>
      <w:docPartPr>
        <w:name w:val="F7533D84C59E462CA19AA07E3FF3FE0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2F97F07-C53B-4331-90DA-B21C6EBAA0CC}"/>
      </w:docPartPr>
      <w:docPartBody>
        <w:p w14:paraId="248A0249">
          <w:pPr>
            <w:pStyle w:val="11"/>
          </w:pPr>
          <w:r>
            <w:t>Education</w:t>
          </w:r>
        </w:p>
      </w:docPartBody>
    </w:docPart>
    <w:docPart>
      <w:docPartPr>
        <w:name w:val="B704D0F20A214443B4DD030923D5F69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7E7C72-72EB-43B4-A3EA-6E86A2570422}"/>
      </w:docPartPr>
      <w:docPartBody>
        <w:p w14:paraId="22020DCA">
          <w:pPr>
            <w:pStyle w:val="163"/>
          </w:pPr>
          <w:r>
            <w:t>Languages</w:t>
          </w:r>
        </w:p>
      </w:docPartBody>
    </w:docPart>
    <w:docPart>
      <w:docPartPr>
        <w:name w:val="1FC08671D2EE4DE891B24BC6FAADF08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5F7889-2413-40AA-9A49-1BACFD76932F}"/>
      </w:docPartPr>
      <w:docPartBody>
        <w:p w14:paraId="45E7BE3C">
          <w:pPr>
            <w:pStyle w:val="165"/>
          </w:pPr>
          <w:r>
            <w:t>Native language</w:t>
          </w:r>
        </w:p>
      </w:docPartBody>
    </w:docPart>
    <w:docPart>
      <w:docPartPr>
        <w:name w:val="9ADA42261D194265AD91F54B2310A94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0D925F-0503-499C-AF41-2145155D9B04}"/>
      </w:docPartPr>
      <w:docPartBody>
        <w:p w14:paraId="5E829185">
          <w:pPr>
            <w:pStyle w:val="167"/>
          </w:pPr>
          <w:r>
            <w:t>Intermediate Listener, Novice Speaker, Advanced Reading and Writing</w:t>
          </w:r>
        </w:p>
      </w:docPartBody>
    </w:docPart>
    <w:docPart>
      <w:docPartPr>
        <w:name w:val="189D493DA7F94801BC360909E2D6F6F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60A007-C0CD-4A12-BA7E-781CDCEA7CD6}"/>
      </w:docPartPr>
      <w:docPartBody>
        <w:p w14:paraId="160D843C">
          <w:pPr>
            <w:pStyle w:val="168"/>
          </w:pPr>
          <w:r>
            <w:t>Computer skills</w:t>
          </w:r>
        </w:p>
      </w:docPartBody>
    </w:docPart>
    <w:docPart>
      <w:docPartPr>
        <w:name w:val="68FDBE215BEA49B2A2D65AE9A4ECFAB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C414D5-9595-492C-9DD5-D3B541B9506F}"/>
      </w:docPartPr>
      <w:docPartBody>
        <w:p w14:paraId="70A302A0">
          <w:pPr>
            <w:pStyle w:val="169"/>
          </w:pPr>
          <w:r>
            <w:t>Programming</w:t>
          </w:r>
        </w:p>
      </w:docPartBody>
    </w:docPart>
    <w:docPart>
      <w:docPartPr>
        <w:name w:val="877C36AFB71F4C088A21CB48BB86E73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9B9A91-5BF5-478B-ADE0-AC581DEC051C}"/>
      </w:docPartPr>
      <w:docPartBody>
        <w:p w14:paraId="471D84E6">
          <w:pPr>
            <w:pStyle w:val="171"/>
          </w:pPr>
          <w:r>
            <w:t>Applications</w:t>
          </w:r>
        </w:p>
      </w:docPartBody>
    </w:docPart>
    <w:docPart>
      <w:docPartPr>
        <w:name w:val="A0712A39C5E94A998DF6B387950D4BE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CAFA55-D801-4D5B-A0F6-B41598C59BB6}"/>
      </w:docPartPr>
      <w:docPartBody>
        <w:p w14:paraId="0F165657">
          <w:pPr>
            <w:pStyle w:val="175"/>
          </w:pPr>
          <w:r>
            <w:t>References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BC5"/>
    <w:rsid w:val="00035BC5"/>
    <w:rsid w:val="004F7D64"/>
    <w:rsid w:val="00CA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497339B9E17242D8B48850C349DF004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">
    <w:name w:val="CCCE04D8363F489290AE7AA23671556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">
    <w:name w:val="AB3C22BD2A5A47D4A3712BC22CF6881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">
    <w:name w:val="FD471BC87B5848DDAC29CE88374BF47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">
    <w:name w:val="8592C2CF564B4A98A3F16DDC34B4D446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">
    <w:name w:val="CE36F10F685E4EFE99444546A51BAEB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">
    <w:name w:val="CD31279F95014850924D872667343D2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">
    <w:name w:val="F7533D84C59E462CA19AA07E3FF3FE0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">
    <w:name w:val="A2C591227EE64385A7E06E98E171700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">
    <w:name w:val="A8445EF9DFD04A77990A16630FD4F86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">
    <w:name w:val="BDC7C3554F5E4186809162709FCBC96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">
    <w:name w:val="57473BA11D5640CAB4D073EF8F4ECA6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">
    <w:name w:val="DA4D9D39109A4278BA2AF66F12B9BA0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">
    <w:name w:val="2987255062354269BF49E1FB61B6BC0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">
    <w:name w:val="7F85DA8AABE3402D9886C0CF78D8BA9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9">
    <w:name w:val="54245326FBE648A4A9FBF27AC78AC26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0">
    <w:name w:val="7E4A475AC0B04ACCB18A83ED0D57D2F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1">
    <w:name w:val="2600D1E86E884CBB88AA264279ED2F8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2">
    <w:name w:val="01A3EB6ADF2B494D9088B5832DB9015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3">
    <w:name w:val="6A8B6383E32046B89EC182E90D8BCA5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4">
    <w:name w:val="05821B185D4B490AB1A527CB530E692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5">
    <w:name w:val="ED2C4D3155F744E291B29CB002A31AF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6">
    <w:name w:val="304869F348754868B1AB6971215FD59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7">
    <w:name w:val="5229DE3249C94B43979CEFC307F6D0D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8">
    <w:name w:val="C34B3A947AEC42AF92395C8C9BCAA01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29">
    <w:name w:val="FB47E34C307E41118031E2031E80394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0">
    <w:name w:val="5207F65A0DDC494F9117F6E6C0C7B09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1">
    <w:name w:val="FFA9A1BE56594D4D81ED6284EAF159D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2">
    <w:name w:val="6FF649899A0444B08C045E58F9D0604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3">
    <w:name w:val="81BCC790DB4C43878FEADA0FE46B65D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4">
    <w:name w:val="E5EF402056554FC2AB267916A002AA1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5">
    <w:name w:val="6A720BC2D007412ABF518768CE0A33F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6">
    <w:name w:val="A1AA24471C75444CBFFAEA9E73E6461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7">
    <w:name w:val="490AD9D4FF034B3B88E42BF17A98D2C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8">
    <w:name w:val="EEF63D0D1C7D4306A75C82F0337EC3E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39">
    <w:name w:val="1C2A9D298196460B8ECEE84907B8F7E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0">
    <w:name w:val="D8D3FAC122C74427A01143EF6AF7F65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character" w:customStyle="1" w:styleId="41">
    <w:name w:val="Bold"/>
    <w:basedOn w:val="2"/>
    <w:qFormat/>
    <w:uiPriority w:val="9"/>
    <w:rPr>
      <w:rFonts w:asciiTheme="minorHAnsi" w:hAnsiTheme="minorHAnsi"/>
      <w:b/>
    </w:rPr>
  </w:style>
  <w:style w:type="paragraph" w:customStyle="1" w:styleId="42">
    <w:name w:val="A1465C2D73F94D57B8B787535DA166F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3">
    <w:name w:val="19853204BB6A4BE091DC2033DE1B3B8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4">
    <w:name w:val="BA5468A6EF8A4E94ABB4E9B5EE0866D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5">
    <w:name w:val="DDA43E0318C54670A89222166E81CC0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6">
    <w:name w:val="1E2CB028AB1645BBA2169531881118F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7">
    <w:name w:val="14231F9D81C84F95976A9D2388AD693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48">
    <w:name w:val="3F4C4D370BBC4C4A820817E25A81BFD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character" w:styleId="49">
    <w:name w:val="Placeholder Text"/>
    <w:basedOn w:val="2"/>
    <w:semiHidden/>
    <w:uiPriority w:val="99"/>
    <w:rPr>
      <w:color w:val="808080"/>
    </w:rPr>
  </w:style>
  <w:style w:type="paragraph" w:customStyle="1" w:styleId="50">
    <w:name w:val="C85E714E312F4118A2B8C702545F3A9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1">
    <w:name w:val="5BE4CFDE365F4F5C87C9CF6ED3E0351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2">
    <w:name w:val="2E1E06273DBC49E0870DFA3260C2343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3">
    <w:name w:val="EF80851CE8FF40D2BD3803D77305FA3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4">
    <w:name w:val="AA6A50F28D1C45C48836375D87340EC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5">
    <w:name w:val="2F36B88F867D49989EC17B0D704E32C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6">
    <w:name w:val="CB12E0041F0D4939B83212BBF965560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7">
    <w:name w:val="951DCB9D513A4DEAA5FCB69EAEB6830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8">
    <w:name w:val="8805D10B6300474281C6CF97BECC9CA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9">
    <w:name w:val="EA9289E3F0054AAF896E61B45D0226A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0">
    <w:name w:val="5DF99AC162BC4EAF8D654487A0743046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1">
    <w:name w:val="2047756F70794D749FA2E404A100944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2">
    <w:name w:val="15714BF3447D4015A382CDED162710A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3">
    <w:name w:val="577591AE4F2A4BAB95C49EA61B130C7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4">
    <w:name w:val="0D197EBF221E48E494E5D8A83DA1424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5">
    <w:name w:val="49E46F1B4FF3496ABCF8F05A6331A5B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6">
    <w:name w:val="84CFE4063F374345BAB20C1001080776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7">
    <w:name w:val="8BCB54C4E6534818A0A86D3D7FA2200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8">
    <w:name w:val="C3329DEA450A427B95FF30F4A500BAA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69">
    <w:name w:val="D0D4C247F92B497CA3A29B4E97007F7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0">
    <w:name w:val="1D01CA7F5DEF4EF5BC35E572AA1C22C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1">
    <w:name w:val="5D4A1C36F54B40DA8A210B36C12B418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2">
    <w:name w:val="4DA0334CFD3D463CA037C6D24F5D27D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3">
    <w:name w:val="0D9B76500394495C8FA9B808BD1FE7F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4">
    <w:name w:val="BF5B0BD0D5A64F88981F2639CAE0B97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5">
    <w:name w:val="47EB5523245F4790A5E6F1E9CABA9DE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6">
    <w:name w:val="D62828CF88FB46FCB1C8253BDCB47CC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7">
    <w:name w:val="ED85E6C5C2164104990CA7D5D1589F9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8">
    <w:name w:val="1595398FAE81469FA9F32117E9124A8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79">
    <w:name w:val="DABDEB0543B848CFB8B9EBC4F65BF37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0">
    <w:name w:val="8F2A647B3C57402A9A49E76E77D7D8B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1">
    <w:name w:val="051645926D244DA7A8670253AFED75F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2">
    <w:name w:val="D48D504CE85C4CA8A5CFFC7009B84DE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3">
    <w:name w:val="3BF5D4689E1A4781A51800EB152CC7C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4">
    <w:name w:val="CC184F522C2A47FC8354A55979C59B2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5">
    <w:name w:val="D9DC31EA7CB74B21B7BBEF2050E06BD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6">
    <w:name w:val="A7A7406B1AA140048BECE78ED995027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7">
    <w:name w:val="77A0F8A17C534E54A8D6FBCF80DB15D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8">
    <w:name w:val="92A227AA51F64BB9B4D9903967AC1D7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89">
    <w:name w:val="8B9D14E9649B4BE98E1B8C0BE5C839B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0">
    <w:name w:val="C75477ED827D4F6291C02EC870DD7EA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1">
    <w:name w:val="8366A1E636664C17B7DC018C52A65B3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2">
    <w:name w:val="887F1B35F7F646668DBC494995AE4F3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3">
    <w:name w:val="DAD476A5D48F44AEB8AA2128064A269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4">
    <w:name w:val="15FA4872892440849410E575DD8FCD1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5">
    <w:name w:val="26F1C87F05E84B47A0A5C838F7939C8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6">
    <w:name w:val="292F2464CE094D63865578C4DE19C33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7">
    <w:name w:val="1631A70287D94773B564837A05E7C77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8">
    <w:name w:val="DC6CFD2B5A1346D28969A97E719B42C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99">
    <w:name w:val="C70E4A4192624F55BE8137A2FB29ECC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0">
    <w:name w:val="B328CEB1583449DCA5981B21487C136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1">
    <w:name w:val="735B1A52C9894423909162758192190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2">
    <w:name w:val="A8E8E46266134FE4B8572BAE4B38FC3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3">
    <w:name w:val="45484F1466D74A1395DF8A1285A71DB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4">
    <w:name w:val="9E908802EDEF4D5CBB563A28E674BED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5">
    <w:name w:val="7E67613001B14F29BBFBB18E8ACD26A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6">
    <w:name w:val="620E6FA3112D472A9C317024F59848C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7">
    <w:name w:val="93438626336F40109E5703861651FCA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8">
    <w:name w:val="AFBFE1FC74D7492492CA94DC1CC07EE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09">
    <w:name w:val="11168139856C4B26B804DE42F21002D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0">
    <w:name w:val="35FD9A224C4D4E83867668A2FEB3D64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1">
    <w:name w:val="A669C4D8C7B5459B8D662BF524E5FB6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2">
    <w:name w:val="2592FA4D14A84335943DF60AA8A8FCC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3">
    <w:name w:val="B03CBE5884B3404791D2B6234D155D8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4">
    <w:name w:val="4FFFB31E58304D0E8C1C5BE284057A0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5">
    <w:name w:val="83F7DE2B67514D7A9B796D89B5CBDA0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6">
    <w:name w:val="7D84834C34114DB6860D6A5847F3C9C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7">
    <w:name w:val="95ED5DBBB9B84DBB935B0BABF9AD32E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8">
    <w:name w:val="A981132D94044353A76A4C42BC87AF0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19">
    <w:name w:val="66383D35CC7E435280E64F52878639D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0">
    <w:name w:val="9ECA6684D5B24DB797ED3538D3920C0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1">
    <w:name w:val="2E4742C94BFE40ADBEB64C704381212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2">
    <w:name w:val="3FE1D8D79AAB4A7A93AE9F0C792C2A0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3">
    <w:name w:val="477C4C05BD6E4602902B9093A1B27BC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4">
    <w:name w:val="862BE7643D0045EF84E4B4C6F316709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5">
    <w:name w:val="AE1F7AC9EC464F2C9C271388CCB0259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6">
    <w:name w:val="BF00986AC17843878F6C282DEA1778E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7">
    <w:name w:val="78795AE2920644D48B629A7DC9426C5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8">
    <w:name w:val="423C9F49EFFC423C96EDEE03391F8C7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29">
    <w:name w:val="659CBB71F350424D9A1F0F9A3BFEC4D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0">
    <w:name w:val="1B0F8D0E59C4441C95964F9663E1B73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1">
    <w:name w:val="9C022FCF42184A698DAA7B17992478C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2">
    <w:name w:val="1306E66C442341458D7BC06F15CB20A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3">
    <w:name w:val="2CEFE92D5836407CAACA135441E8EA1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4">
    <w:name w:val="17C9EACD701147C6BB4389AE654DCFE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5">
    <w:name w:val="A7138C158B20415FA46541F3312EBCF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6">
    <w:name w:val="BABC7EF93BB748D39DA07BA3FC3DC556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7">
    <w:name w:val="C13E153087984FAF9A40FD9C3B8180C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8">
    <w:name w:val="37EE4685C0464E75BF94C906B720E9D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39">
    <w:name w:val="11AF6DB1C192466C91C45723018E21D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0">
    <w:name w:val="1E237E2E914E43949D87CD9DEC90FEE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1">
    <w:name w:val="4A82872F3D214A098D8F34A2FFAB7A3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2">
    <w:name w:val="984061D2F1CC4B03987B6259CECC878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3">
    <w:name w:val="76F5450C100F49B0ADAEFD0C7FA3ABA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4">
    <w:name w:val="B669856D282B4CC69E32147AC6FA5AC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5">
    <w:name w:val="FDB0E3D5EEDB4F40B745B87A78DDE13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6">
    <w:name w:val="1E0DCE50BD08463781F6B05D4C2BAAD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7">
    <w:name w:val="118F43FEFB414AB7A771AB6CFF63112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8">
    <w:name w:val="1F994D0814104B939A81EAD5B171CF8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49">
    <w:name w:val="79CA38DBCB6546DD81E471F9DD5F1B6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0">
    <w:name w:val="B24DDFD4AE934E6689F694CA99AA79D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1">
    <w:name w:val="63110E313DF44CFFA1D07E921FF8340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2">
    <w:name w:val="4436D331407841ED875C9EC344B7AE2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3">
    <w:name w:val="509F6F9F0CF643E5BAE98AFF7996328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4">
    <w:name w:val="ABA488DB77BC46C4A8EBBF663082D296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5">
    <w:name w:val="270E7C63C6CA40F6834B927F53ED6A6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6">
    <w:name w:val="57D39094DC0E427D9F259EC817AD6DB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7">
    <w:name w:val="BB46839FC4AE4D4A92D8002400BF334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8">
    <w:name w:val="CEEAEE9BD5A3445FA46DA9D73920113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59">
    <w:name w:val="A9919D9F49BF4B81991344FF069E0E8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0">
    <w:name w:val="8FC4F5F2ABEC416BBAD10C0280B3433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1">
    <w:name w:val="134387DF9860448783596E63DA81888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2">
    <w:name w:val="3120524B203D4C789B0F76620624C6E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3">
    <w:name w:val="B704D0F20A214443B4DD030923D5F690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4">
    <w:name w:val="EBD79A93CC664AE890C786BEAF23981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5">
    <w:name w:val="1FC08671D2EE4DE891B24BC6FAADF089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6">
    <w:name w:val="0635610906A246728B5E799E6E5BD8E1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7">
    <w:name w:val="9ADA42261D194265AD91F54B2310A94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8">
    <w:name w:val="189D493DA7F94801BC360909E2D6F6F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69">
    <w:name w:val="68FDBE215BEA49B2A2D65AE9A4ECFAB7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0">
    <w:name w:val="BD2C496AD476486F8BCD85E37F3B25B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1">
    <w:name w:val="877C36AFB71F4C088A21CB48BB86E73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2">
    <w:name w:val="4C1CB34570E74DB6AA8AD97337E5F95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3">
    <w:name w:val="149339DC500D43A28F077279A2F7241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4">
    <w:name w:val="8101886702864CF280060A9FE3079CB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5">
    <w:name w:val="A0712A39C5E94A998DF6B387950D4BE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6">
    <w:name w:val="DEE42D0C0C104E0BB9C8EF6AC041A41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7">
    <w:name w:val="470E8BBB83F24B53A82E1D0D5FBDAB8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8">
    <w:name w:val="C200C6011DBA4E408C3E178327570FFE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79">
    <w:name w:val="DCB1FF9B57FA452DA07077ECC1BDCE96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0">
    <w:name w:val="E0589959BF59407680E4722397762F4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1">
    <w:name w:val="A47C0BD008B54602ADCE8EE122918D8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2">
    <w:name w:val="122C711CEBEA41A9877DD95496C38B6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3">
    <w:name w:val="A49B87D0EAD2457C8F6DF4717864DC5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4">
    <w:name w:val="B6CEB85A4C3441118553F41E0ABF5035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5">
    <w:name w:val="19B14549725947248BF42DD73FBAC9D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6">
    <w:name w:val="17A659FE0C4D497981BAAE88BCA0884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7">
    <w:name w:val="68CEC29042C54E7689E005D36743947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8">
    <w:name w:val="D7F0CB606D1448099CFC87653AD2110B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89">
    <w:name w:val="94C8A33BCDB7436192301C25618887F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190">
    <w:name w:val="AD1042ECD54944B1A9C308042AEE7094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25D2C8-6850-4290-ADCF-6EF21E5F611C}">
  <ds:schemaRefs/>
</ds:datastoreItem>
</file>

<file path=customXml/itemProps2.xml><?xml version="1.0" encoding="utf-8"?>
<ds:datastoreItem xmlns:ds="http://schemas.openxmlformats.org/officeDocument/2006/customXml" ds:itemID="{026E2189-D211-4EF3-B5FA-5B78FBAFE6F6}">
  <ds:schemaRefs/>
</ds:datastoreItem>
</file>

<file path=customXml/itemProps3.xml><?xml version="1.0" encoding="utf-8"?>
<ds:datastoreItem xmlns:ds="http://schemas.openxmlformats.org/officeDocument/2006/customXml" ds:itemID="{51DC95FE-2BE6-460C-9B2E-B7960BEA6B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multi-page resume.dotx</Template>
  <Pages>2</Pages>
  <Words>95</Words>
  <Characters>706</Characters>
  <Lines>6</Lines>
  <Paragraphs>1</Paragraphs>
  <TotalTime>4</TotalTime>
  <ScaleCrop>false</ScaleCrop>
  <LinksUpToDate>false</LinksUpToDate>
  <CharactersWithSpaces>777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2026-04-19T20:17:00Z</dcterms:created>
  <dc:creator>Johny Mwaura</dc:creator>
  <cp:lastModifiedBy>johny</cp:lastModifiedBy>
  <dcterms:modified xsi:type="dcterms:W3CDTF">2026-04-19T20:44:16Z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KSOProductBuildVer">
    <vt:lpwstr>1033-12.1.0.25242</vt:lpwstr>
  </property>
  <property fmtid="{D5CDD505-2E9C-101B-9397-08002B2CF9AE}" pid="5" name="ICV">
    <vt:lpwstr>84E834ED79C94A52B7D9F69683E81C83_13</vt:lpwstr>
  </property>
</Properties>
</file>